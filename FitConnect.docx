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89A6E" w14:textId="77777777" w:rsidR="005D7940" w:rsidRDefault="005D7940" w:rsidP="005D7940">
      <w:pPr>
        <w:spacing w:before="120" w:after="0"/>
      </w:pPr>
      <w:r w:rsidRPr="0041428F">
        <w:rPr>
          <w:noProof/>
          <w:lang w:bidi="fr-FR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327E612" wp14:editId="71A2E47A">
                <wp:simplePos x="0" y="0"/>
                <wp:positionH relativeFrom="column">
                  <wp:posOffset>-457200</wp:posOffset>
                </wp:positionH>
                <wp:positionV relativeFrom="paragraph">
                  <wp:posOffset>-457200</wp:posOffset>
                </wp:positionV>
                <wp:extent cx="8247888" cy="3026664"/>
                <wp:effectExtent l="0" t="0" r="1270" b="2540"/>
                <wp:wrapNone/>
                <wp:docPr id="19" name="Graphique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888" cy="3026664"/>
                          <a:chOff x="-7144" y="-7144"/>
                          <a:chExt cx="6005513" cy="1924050"/>
                        </a:xfrm>
                      </wpg:grpSpPr>
                      <wps:wsp>
                        <wps:cNvPr id="20" name="Forme libre : Forme libre :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orme libre : Forme libre :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orme libre : Forme libre :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orme libre : Forme libre :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545966" id="Graphique 17" o:spid="_x0000_s1026" alt="&quot;&quot;" style="position:absolute;margin-left:-36pt;margin-top:-36pt;width:649.45pt;height:238.3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">
                <v:shape id="Forme libre : Forme libre :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orme libre : Forme libre :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orme libre : Forme libre :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orme libre : Forme libre :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leau de disposition de l’en-tête"/>
      </w:tblPr>
      <w:tblGrid>
        <w:gridCol w:w="2006"/>
        <w:gridCol w:w="4971"/>
        <w:gridCol w:w="3489"/>
      </w:tblGrid>
      <w:tr w:rsidR="00A66B18" w:rsidRPr="0041428F" w14:paraId="424E29E0" w14:textId="77777777" w:rsidTr="001F692E">
        <w:trPr>
          <w:trHeight w:val="270"/>
          <w:jc w:val="center"/>
        </w:trPr>
        <w:tc>
          <w:tcPr>
            <w:tcW w:w="10466" w:type="dxa"/>
            <w:gridSpan w:val="3"/>
          </w:tcPr>
          <w:p w14:paraId="3D495BA9" w14:textId="165791DD" w:rsidR="00A66B18" w:rsidRPr="0041428F" w:rsidRDefault="001F692E" w:rsidP="001F692E">
            <w:pPr>
              <w:pStyle w:val="Titre"/>
            </w:pPr>
            <w:r w:rsidRPr="001F692E">
              <w:t>FitConnect</w:t>
            </w:r>
          </w:p>
        </w:tc>
      </w:tr>
      <w:tr w:rsidR="007E7F36" w:rsidRPr="0041428F" w14:paraId="3B1ACCC5" w14:textId="77777777" w:rsidTr="001F692E">
        <w:trPr>
          <w:trHeight w:val="630"/>
          <w:jc w:val="center"/>
        </w:trPr>
        <w:tc>
          <w:tcPr>
            <w:tcW w:w="10466" w:type="dxa"/>
            <w:gridSpan w:val="3"/>
            <w:vAlign w:val="bottom"/>
          </w:tcPr>
          <w:p w14:paraId="4BA95B27" w14:textId="77777777" w:rsidR="007E7F36" w:rsidRDefault="007E7F36" w:rsidP="00A66B18">
            <w:pPr>
              <w:pStyle w:val="Coordonnes"/>
            </w:pPr>
          </w:p>
        </w:tc>
      </w:tr>
      <w:tr w:rsidR="007E7F36" w:rsidRPr="0041428F" w14:paraId="06B7C444" w14:textId="77777777" w:rsidTr="001F692E">
        <w:trPr>
          <w:trHeight w:val="492"/>
          <w:jc w:val="center"/>
        </w:trPr>
        <w:tc>
          <w:tcPr>
            <w:tcW w:w="2006" w:type="dxa"/>
          </w:tcPr>
          <w:p w14:paraId="0E2E8719" w14:textId="77777777" w:rsidR="007E7F36" w:rsidRDefault="007E7F36" w:rsidP="007E7F36">
            <w:pPr>
              <w:pStyle w:val="Informationssurlarunion"/>
            </w:pPr>
            <w:r>
              <w:rPr>
                <w:lang w:bidi="fr-FR"/>
              </w:rPr>
              <w:t>Lieu :</w:t>
            </w:r>
          </w:p>
        </w:tc>
        <w:tc>
          <w:tcPr>
            <w:tcW w:w="4971" w:type="dxa"/>
          </w:tcPr>
          <w:p w14:paraId="2A018248" w14:textId="77777777" w:rsidR="007E7F36" w:rsidRDefault="00000000" w:rsidP="007E7F36">
            <w:pPr>
              <w:pStyle w:val="Coordonnes"/>
            </w:pPr>
            <w:sdt>
              <w:sdtPr>
                <w:id w:val="16431486"/>
                <w:placeholder>
                  <w:docPart w:val="7741228B64544E178219E9D337B3AF00"/>
                </w:placeholder>
                <w:temporary/>
                <w:showingPlcHdr/>
                <w15:appearance w15:val="hidden"/>
              </w:sdtPr>
              <w:sdtContent>
                <w:r w:rsidR="007E7F36">
                  <w:rPr>
                    <w:rStyle w:val="Textedelespacerserv"/>
                    <w:color w:val="FFFFFF" w:themeColor="background1"/>
                    <w:lang w:bidi="fr-FR"/>
                  </w:rPr>
                  <w:t>Adresse ou numéro de la salle</w:t>
                </w:r>
              </w:sdtContent>
            </w:sdt>
          </w:p>
        </w:tc>
        <w:tc>
          <w:tcPr>
            <w:tcW w:w="3489" w:type="dxa"/>
            <w:vAlign w:val="bottom"/>
          </w:tcPr>
          <w:p w14:paraId="16EFC07A" w14:textId="77777777" w:rsidR="007E7F36" w:rsidRDefault="007E7F36" w:rsidP="00A66B18">
            <w:pPr>
              <w:pStyle w:val="Coordonnes"/>
            </w:pPr>
          </w:p>
        </w:tc>
      </w:tr>
      <w:tr w:rsidR="007E7F36" w:rsidRPr="0041428F" w14:paraId="7562C4F0" w14:textId="77777777" w:rsidTr="001F692E">
        <w:trPr>
          <w:trHeight w:val="492"/>
          <w:jc w:val="center"/>
        </w:trPr>
        <w:tc>
          <w:tcPr>
            <w:tcW w:w="2006" w:type="dxa"/>
          </w:tcPr>
          <w:p w14:paraId="52F1242B" w14:textId="77777777" w:rsidR="007E7F36" w:rsidRDefault="007E7F36" w:rsidP="007E7F36">
            <w:pPr>
              <w:pStyle w:val="Informationssurlarunion"/>
            </w:pPr>
            <w:r>
              <w:rPr>
                <w:lang w:bidi="fr-FR"/>
              </w:rPr>
              <w:t>Date :</w:t>
            </w:r>
          </w:p>
        </w:tc>
        <w:tc>
          <w:tcPr>
            <w:tcW w:w="4971" w:type="dxa"/>
          </w:tcPr>
          <w:p w14:paraId="080559B2" w14:textId="77777777" w:rsidR="007E7F36" w:rsidRDefault="00000000" w:rsidP="007E7F36">
            <w:pPr>
              <w:pStyle w:val="Coordonnes"/>
            </w:pPr>
            <w:sdt>
              <w:sdtPr>
                <w:id w:val="470181481"/>
                <w:placeholder>
                  <w:docPart w:val="8C0472ACB65F435CA334C5CD18727659"/>
                </w:placeholder>
                <w:temporary/>
                <w:showingPlcHdr/>
                <w15:appearance w15:val="hidden"/>
                <w:text/>
              </w:sdtPr>
              <w:sdtContent>
                <w:r w:rsidR="007E7F36">
                  <w:rPr>
                    <w:lang w:bidi="fr-FR"/>
                  </w:rPr>
                  <w:t>Date</w:t>
                </w:r>
              </w:sdtContent>
            </w:sdt>
          </w:p>
        </w:tc>
        <w:tc>
          <w:tcPr>
            <w:tcW w:w="3489" w:type="dxa"/>
            <w:vAlign w:val="bottom"/>
          </w:tcPr>
          <w:p w14:paraId="504EAD7F" w14:textId="77777777" w:rsidR="007E7F36" w:rsidRDefault="007E7F36" w:rsidP="00A66B18">
            <w:pPr>
              <w:pStyle w:val="Coordonnes"/>
            </w:pPr>
          </w:p>
        </w:tc>
      </w:tr>
      <w:tr w:rsidR="007E7F36" w:rsidRPr="0041428F" w14:paraId="5B3FD8C4" w14:textId="77777777" w:rsidTr="001F692E">
        <w:trPr>
          <w:trHeight w:val="492"/>
          <w:jc w:val="center"/>
        </w:trPr>
        <w:tc>
          <w:tcPr>
            <w:tcW w:w="2006" w:type="dxa"/>
          </w:tcPr>
          <w:p w14:paraId="692A294A" w14:textId="77777777" w:rsidR="007E7F36" w:rsidRDefault="007E7F36" w:rsidP="007E7F36">
            <w:pPr>
              <w:pStyle w:val="Informationssurlarunion"/>
            </w:pPr>
            <w:r>
              <w:rPr>
                <w:lang w:bidi="fr-FR"/>
              </w:rPr>
              <w:t>Heure :</w:t>
            </w:r>
          </w:p>
        </w:tc>
        <w:tc>
          <w:tcPr>
            <w:tcW w:w="4971" w:type="dxa"/>
          </w:tcPr>
          <w:p w14:paraId="117EF0B3" w14:textId="77777777" w:rsidR="007E7F36" w:rsidRDefault="00000000" w:rsidP="007E7F36">
            <w:pPr>
              <w:pStyle w:val="Coordonnes"/>
            </w:pPr>
            <w:sdt>
              <w:sdtPr>
                <w:rPr>
                  <w:rStyle w:val="lev"/>
                  <w:b w:val="0"/>
                  <w:bCs w:val="0"/>
                </w:rPr>
                <w:id w:val="-2020231277"/>
                <w:placeholder>
                  <w:docPart w:val="F61029A429954937BC3E73CB1BDC0131"/>
                </w:placeholder>
                <w:temporary/>
                <w:showingPlcHdr/>
                <w15:appearance w15:val="hidden"/>
              </w:sdtPr>
              <w:sdtContent>
                <w:r w:rsidR="007E7F36">
                  <w:rPr>
                    <w:rStyle w:val="Textedelespacerserv"/>
                    <w:color w:val="FFFFFF" w:themeColor="background1"/>
                    <w:lang w:bidi="fr-FR"/>
                  </w:rPr>
                  <w:t>Heure</w:t>
                </w:r>
              </w:sdtContent>
            </w:sdt>
          </w:p>
        </w:tc>
        <w:tc>
          <w:tcPr>
            <w:tcW w:w="3489" w:type="dxa"/>
            <w:vAlign w:val="bottom"/>
          </w:tcPr>
          <w:p w14:paraId="4DE4BD52" w14:textId="77777777" w:rsidR="007E7F36" w:rsidRDefault="007E7F36" w:rsidP="00A66B18">
            <w:pPr>
              <w:pStyle w:val="Coordonnes"/>
            </w:pPr>
          </w:p>
        </w:tc>
      </w:tr>
      <w:tr w:rsidR="007E7F36" w:rsidRPr="0041428F" w14:paraId="79276EEA" w14:textId="77777777" w:rsidTr="001F692E">
        <w:trPr>
          <w:trHeight w:val="492"/>
          <w:jc w:val="center"/>
        </w:trPr>
        <w:tc>
          <w:tcPr>
            <w:tcW w:w="2006" w:type="dxa"/>
          </w:tcPr>
          <w:p w14:paraId="3B6BB936" w14:textId="22335961" w:rsidR="007E7F36" w:rsidRDefault="007E7F36" w:rsidP="007E7F36">
            <w:pPr>
              <w:pStyle w:val="Informationssurlarunion"/>
            </w:pPr>
            <w:r>
              <w:rPr>
                <w:lang w:bidi="fr-FR"/>
              </w:rPr>
              <w:t>Animateur :</w:t>
            </w:r>
          </w:p>
        </w:tc>
        <w:tc>
          <w:tcPr>
            <w:tcW w:w="4971" w:type="dxa"/>
          </w:tcPr>
          <w:p w14:paraId="2EAD1693" w14:textId="6533F189" w:rsidR="007E7F36" w:rsidRDefault="00000000" w:rsidP="007E7F36">
            <w:pPr>
              <w:pStyle w:val="Coordonnes"/>
            </w:pPr>
            <w:sdt>
              <w:sdtPr>
                <w:id w:val="-417707049"/>
                <w:placeholder>
                  <w:docPart w:val="D429AB863275405B82AEFD057C697078"/>
                </w:placeholder>
                <w:temporary/>
                <w:showingPlcHdr/>
                <w15:appearance w15:val="hidden"/>
                <w:text/>
              </w:sdtPr>
              <w:sdtContent>
                <w:r w:rsidR="007E7F36">
                  <w:rPr>
                    <w:lang w:bidi="fr-FR"/>
                  </w:rPr>
                  <w:t>Nom(s)</w:t>
                </w:r>
              </w:sdtContent>
            </w:sdt>
            <w:r w:rsidR="001F692E">
              <w:br/>
            </w:r>
            <w:r w:rsidR="001F692E">
              <w:br/>
            </w:r>
            <w:r w:rsidR="001F692E">
              <w:br/>
            </w:r>
            <w:r w:rsidR="001F692E">
              <w:br/>
            </w:r>
          </w:p>
        </w:tc>
        <w:tc>
          <w:tcPr>
            <w:tcW w:w="3489" w:type="dxa"/>
            <w:vAlign w:val="bottom"/>
          </w:tcPr>
          <w:p w14:paraId="4147C398" w14:textId="77777777" w:rsidR="007E7F36" w:rsidRDefault="007E7F36" w:rsidP="00A66B18">
            <w:pPr>
              <w:pStyle w:val="Coordonnes"/>
            </w:pPr>
          </w:p>
        </w:tc>
      </w:tr>
    </w:tbl>
    <w:p w14:paraId="009AAF17" w14:textId="77777777" w:rsidR="001F692E" w:rsidRPr="001F692E" w:rsidRDefault="001F692E" w:rsidP="001F692E">
      <w:r w:rsidRPr="001F692E">
        <w:pict w14:anchorId="213CE3EF">
          <v:rect id="_x0000_i1079" style="width:0;height:1.5pt" o:hralign="center" o:hrstd="t" o:hr="t" fillcolor="#a0a0a0" stroked="f"/>
        </w:pict>
      </w:r>
    </w:p>
    <w:p w14:paraId="493BBB9A" w14:textId="77777777" w:rsidR="001F692E" w:rsidRPr="001F692E" w:rsidRDefault="001F692E" w:rsidP="001F692E">
      <w:pPr>
        <w:rPr>
          <w:b/>
          <w:bCs/>
        </w:rPr>
      </w:pPr>
      <w:r w:rsidRPr="001F692E">
        <w:rPr>
          <w:rFonts w:ascii="Segoe UI Emoji" w:hAnsi="Segoe UI Emoji" w:cs="Segoe UI Emoji"/>
          <w:b/>
          <w:bCs/>
        </w:rPr>
        <w:t>🔎</w:t>
      </w:r>
      <w:r w:rsidRPr="001F692E">
        <w:rPr>
          <w:b/>
          <w:bCs/>
        </w:rPr>
        <w:t xml:space="preserve"> 1. Analyse du besoin</w:t>
      </w:r>
    </w:p>
    <w:p w14:paraId="1398F045" w14:textId="77777777" w:rsidR="001F692E" w:rsidRPr="001F692E" w:rsidRDefault="001F692E" w:rsidP="001F692E">
      <w:pPr>
        <w:rPr>
          <w:b/>
          <w:bCs/>
        </w:rPr>
      </w:pPr>
      <w:r w:rsidRPr="001F692E">
        <w:rPr>
          <w:rFonts w:ascii="Segoe UI Emoji" w:hAnsi="Segoe UI Emoji" w:cs="Segoe UI Emoji"/>
          <w:b/>
          <w:bCs/>
        </w:rPr>
        <w:t>🎯</w:t>
      </w:r>
      <w:r w:rsidRPr="001F692E">
        <w:rPr>
          <w:b/>
          <w:bCs/>
        </w:rPr>
        <w:t xml:space="preserve"> Objectif du système</w:t>
      </w:r>
    </w:p>
    <w:p w14:paraId="6D464687" w14:textId="77777777" w:rsidR="001F692E" w:rsidRPr="001F692E" w:rsidRDefault="001F692E" w:rsidP="001F692E">
      <w:r w:rsidRPr="001F692E">
        <w:t>Créer une application backend PHP (OOP + PDO + MySQL) pour gérer un réseau de salles de sport (FitConnect) afin de remplacer les fichiers Excel dispersés.</w:t>
      </w:r>
    </w:p>
    <w:p w14:paraId="3C0CA37A" w14:textId="77777777" w:rsidR="001F692E" w:rsidRPr="001F692E" w:rsidRDefault="001F692E" w:rsidP="001F692E">
      <w:r w:rsidRPr="001F692E">
        <w:t>Le système doit centraliser :</w:t>
      </w:r>
    </w:p>
    <w:p w14:paraId="4BE851AB" w14:textId="77777777" w:rsidR="001F692E" w:rsidRPr="001F692E" w:rsidRDefault="001F692E" w:rsidP="001F692E">
      <w:pPr>
        <w:numPr>
          <w:ilvl w:val="0"/>
          <w:numId w:val="1"/>
        </w:numPr>
      </w:pPr>
      <w:r w:rsidRPr="001F692E">
        <w:t>les adhérents</w:t>
      </w:r>
    </w:p>
    <w:p w14:paraId="2A91D880" w14:textId="77777777" w:rsidR="001F692E" w:rsidRPr="001F692E" w:rsidRDefault="001F692E" w:rsidP="001F692E">
      <w:pPr>
        <w:numPr>
          <w:ilvl w:val="0"/>
          <w:numId w:val="1"/>
        </w:numPr>
      </w:pPr>
      <w:r w:rsidRPr="001F692E">
        <w:t>les abonnements</w:t>
      </w:r>
    </w:p>
    <w:p w14:paraId="382B7600" w14:textId="77777777" w:rsidR="001F692E" w:rsidRPr="001F692E" w:rsidRDefault="001F692E" w:rsidP="001F692E">
      <w:pPr>
        <w:numPr>
          <w:ilvl w:val="0"/>
          <w:numId w:val="1"/>
        </w:numPr>
      </w:pPr>
      <w:r w:rsidRPr="001F692E">
        <w:t>les séances</w:t>
      </w:r>
    </w:p>
    <w:p w14:paraId="765AAD1F" w14:textId="77777777" w:rsidR="001F692E" w:rsidRPr="001F692E" w:rsidRDefault="001F692E" w:rsidP="001F692E">
      <w:pPr>
        <w:numPr>
          <w:ilvl w:val="0"/>
          <w:numId w:val="1"/>
        </w:numPr>
      </w:pPr>
      <w:r w:rsidRPr="001F692E">
        <w:t>les activités et équipements</w:t>
      </w:r>
    </w:p>
    <w:p w14:paraId="0FB07746" w14:textId="77777777" w:rsidR="001F692E" w:rsidRPr="001F692E" w:rsidRDefault="001F692E" w:rsidP="001F692E">
      <w:r w:rsidRPr="001F692E">
        <w:pict w14:anchorId="38010B56">
          <v:rect id="_x0000_i1080" style="width:0;height:1.5pt" o:hralign="center" o:hrstd="t" o:hr="t" fillcolor="#a0a0a0" stroked="f"/>
        </w:pict>
      </w:r>
    </w:p>
    <w:p w14:paraId="7FDC7964" w14:textId="77777777" w:rsidR="001F692E" w:rsidRPr="001F692E" w:rsidRDefault="001F692E" w:rsidP="001F692E">
      <w:pPr>
        <w:rPr>
          <w:b/>
          <w:bCs/>
        </w:rPr>
      </w:pPr>
      <w:r w:rsidRPr="001F692E">
        <w:rPr>
          <w:rFonts w:ascii="Segoe UI Emoji" w:hAnsi="Segoe UI Emoji" w:cs="Segoe UI Emoji"/>
          <w:b/>
          <w:bCs/>
        </w:rPr>
        <w:t>👥</w:t>
      </w:r>
      <w:r w:rsidRPr="001F692E">
        <w:rPr>
          <w:b/>
          <w:bCs/>
        </w:rPr>
        <w:t xml:space="preserve"> Acteurs identifiés</w:t>
      </w:r>
    </w:p>
    <w:p w14:paraId="4829DDAD" w14:textId="77777777" w:rsidR="001F692E" w:rsidRPr="001F692E" w:rsidRDefault="001F692E" w:rsidP="001F692E">
      <w:pPr>
        <w:numPr>
          <w:ilvl w:val="0"/>
          <w:numId w:val="2"/>
        </w:numPr>
      </w:pPr>
      <w:r w:rsidRPr="001F692E">
        <w:rPr>
          <w:b/>
          <w:bCs/>
        </w:rPr>
        <w:t>Adhérent</w:t>
      </w:r>
      <w:r w:rsidRPr="001F692E">
        <w:t xml:space="preserve"> : personne inscrite dans une salle, utilise les services</w:t>
      </w:r>
    </w:p>
    <w:p w14:paraId="092A0281" w14:textId="77777777" w:rsidR="001F692E" w:rsidRPr="001F692E" w:rsidRDefault="001F692E" w:rsidP="001F692E">
      <w:pPr>
        <w:numPr>
          <w:ilvl w:val="0"/>
          <w:numId w:val="2"/>
        </w:numPr>
      </w:pPr>
      <w:r w:rsidRPr="001F692E">
        <w:rPr>
          <w:b/>
          <w:bCs/>
        </w:rPr>
        <w:t>Employé d’accueil</w:t>
      </w:r>
      <w:r w:rsidRPr="001F692E">
        <w:t xml:space="preserve"> : enregistre les séances et gère les adhérents</w:t>
      </w:r>
    </w:p>
    <w:p w14:paraId="2BAEBB5F" w14:textId="77777777" w:rsidR="001F692E" w:rsidRPr="001F692E" w:rsidRDefault="001F692E" w:rsidP="001F692E">
      <w:pPr>
        <w:numPr>
          <w:ilvl w:val="0"/>
          <w:numId w:val="2"/>
        </w:numPr>
      </w:pPr>
      <w:r w:rsidRPr="001F692E">
        <w:rPr>
          <w:b/>
          <w:bCs/>
        </w:rPr>
        <w:t>Système FitConnect</w:t>
      </w:r>
      <w:r w:rsidRPr="001F692E">
        <w:t xml:space="preserve"> : application backend (gestion automatique des règles)</w:t>
      </w:r>
    </w:p>
    <w:p w14:paraId="6957014D" w14:textId="77777777" w:rsidR="001F692E" w:rsidRPr="001F692E" w:rsidRDefault="001F692E" w:rsidP="001F692E">
      <w:pPr>
        <w:numPr>
          <w:ilvl w:val="0"/>
          <w:numId w:val="2"/>
        </w:numPr>
      </w:pPr>
      <w:r w:rsidRPr="001F692E">
        <w:rPr>
          <w:b/>
          <w:bCs/>
        </w:rPr>
        <w:t>Coach / administration réseau</w:t>
      </w:r>
      <w:r w:rsidRPr="001F692E">
        <w:t xml:space="preserve"> : consulte les données globales</w:t>
      </w:r>
    </w:p>
    <w:p w14:paraId="49D9E65A" w14:textId="77777777" w:rsidR="001F692E" w:rsidRPr="001F692E" w:rsidRDefault="001F692E" w:rsidP="001F692E">
      <w:r w:rsidRPr="001F692E">
        <w:pict w14:anchorId="1B1CAEF9">
          <v:rect id="_x0000_i1081" style="width:0;height:1.5pt" o:hralign="center" o:hrstd="t" o:hr="t" fillcolor="#a0a0a0" stroked="f"/>
        </w:pict>
      </w:r>
    </w:p>
    <w:p w14:paraId="4766DC71" w14:textId="77777777" w:rsidR="001F692E" w:rsidRPr="001F692E" w:rsidRDefault="001F692E" w:rsidP="001F692E">
      <w:pPr>
        <w:rPr>
          <w:b/>
          <w:bCs/>
        </w:rPr>
      </w:pPr>
      <w:r w:rsidRPr="001F692E">
        <w:rPr>
          <w:rFonts w:ascii="Segoe UI Emoji" w:hAnsi="Segoe UI Emoji" w:cs="Segoe UI Emoji"/>
          <w:b/>
          <w:bCs/>
        </w:rPr>
        <w:t>🧱</w:t>
      </w:r>
      <w:r w:rsidRPr="001F692E">
        <w:rPr>
          <w:b/>
          <w:bCs/>
        </w:rPr>
        <w:t xml:space="preserve"> Entités principales (métier)</w:t>
      </w:r>
    </w:p>
    <w:p w14:paraId="5023BB68" w14:textId="77777777" w:rsidR="001F692E" w:rsidRPr="001F692E" w:rsidRDefault="001F692E" w:rsidP="001F692E">
      <w:pPr>
        <w:numPr>
          <w:ilvl w:val="0"/>
          <w:numId w:val="3"/>
        </w:numPr>
      </w:pPr>
      <w:r w:rsidRPr="001F692E">
        <w:rPr>
          <w:b/>
          <w:bCs/>
        </w:rPr>
        <w:lastRenderedPageBreak/>
        <w:t>Adhérent</w:t>
      </w:r>
    </w:p>
    <w:p w14:paraId="05D97541" w14:textId="77777777" w:rsidR="001F692E" w:rsidRPr="001F692E" w:rsidRDefault="001F692E" w:rsidP="001F692E">
      <w:pPr>
        <w:numPr>
          <w:ilvl w:val="0"/>
          <w:numId w:val="3"/>
        </w:numPr>
      </w:pPr>
      <w:r w:rsidRPr="001F692E">
        <w:rPr>
          <w:b/>
          <w:bCs/>
        </w:rPr>
        <w:t>Salle</w:t>
      </w:r>
    </w:p>
    <w:p w14:paraId="0273E462" w14:textId="77777777" w:rsidR="001F692E" w:rsidRPr="001F692E" w:rsidRDefault="001F692E" w:rsidP="001F692E">
      <w:pPr>
        <w:numPr>
          <w:ilvl w:val="0"/>
          <w:numId w:val="3"/>
        </w:numPr>
      </w:pPr>
      <w:r w:rsidRPr="001F692E">
        <w:rPr>
          <w:b/>
          <w:bCs/>
        </w:rPr>
        <w:t>Abonnement</w:t>
      </w:r>
    </w:p>
    <w:p w14:paraId="330D25B2" w14:textId="77777777" w:rsidR="001F692E" w:rsidRPr="001F692E" w:rsidRDefault="001F692E" w:rsidP="001F692E">
      <w:pPr>
        <w:numPr>
          <w:ilvl w:val="0"/>
          <w:numId w:val="3"/>
        </w:numPr>
      </w:pPr>
      <w:r w:rsidRPr="001F692E">
        <w:rPr>
          <w:b/>
          <w:bCs/>
        </w:rPr>
        <w:t>Séance</w:t>
      </w:r>
    </w:p>
    <w:p w14:paraId="1A6BE9F2" w14:textId="77777777" w:rsidR="001F692E" w:rsidRPr="001F692E" w:rsidRDefault="001F692E" w:rsidP="001F692E">
      <w:pPr>
        <w:numPr>
          <w:ilvl w:val="0"/>
          <w:numId w:val="3"/>
        </w:numPr>
      </w:pPr>
      <w:r w:rsidRPr="001F692E">
        <w:rPr>
          <w:b/>
          <w:bCs/>
        </w:rPr>
        <w:t>Activité</w:t>
      </w:r>
    </w:p>
    <w:p w14:paraId="38FAAFF2" w14:textId="77777777" w:rsidR="001F692E" w:rsidRPr="001F692E" w:rsidRDefault="001F692E" w:rsidP="001F692E">
      <w:pPr>
        <w:numPr>
          <w:ilvl w:val="0"/>
          <w:numId w:val="3"/>
        </w:numPr>
      </w:pPr>
      <w:r w:rsidRPr="001F692E">
        <w:rPr>
          <w:b/>
          <w:bCs/>
        </w:rPr>
        <w:t>Équipement (optionnel dans séance)</w:t>
      </w:r>
    </w:p>
    <w:p w14:paraId="043CB840" w14:textId="77777777" w:rsidR="001F692E" w:rsidRPr="001F692E" w:rsidRDefault="001F692E" w:rsidP="001F692E">
      <w:r w:rsidRPr="001F692E">
        <w:pict w14:anchorId="367139EF">
          <v:rect id="_x0000_i1082" style="width:0;height:1.5pt" o:hralign="center" o:hrstd="t" o:hr="t" fillcolor="#a0a0a0" stroked="f"/>
        </w:pict>
      </w:r>
    </w:p>
    <w:p w14:paraId="287520DB" w14:textId="77777777" w:rsidR="001F692E" w:rsidRPr="001F692E" w:rsidRDefault="001F692E" w:rsidP="001F692E">
      <w:pPr>
        <w:rPr>
          <w:b/>
          <w:bCs/>
        </w:rPr>
      </w:pPr>
      <w:r w:rsidRPr="001F692E">
        <w:rPr>
          <w:rFonts w:ascii="Segoe UI Emoji" w:hAnsi="Segoe UI Emoji" w:cs="Segoe UI Emoji"/>
          <w:b/>
          <w:bCs/>
        </w:rPr>
        <w:t>⚙️</w:t>
      </w:r>
      <w:r w:rsidRPr="001F692E">
        <w:rPr>
          <w:b/>
          <w:bCs/>
        </w:rPr>
        <w:t xml:space="preserve"> Règles de gestion importantes</w:t>
      </w:r>
    </w:p>
    <w:p w14:paraId="307A2E7A" w14:textId="77777777" w:rsidR="001F692E" w:rsidRPr="001F692E" w:rsidRDefault="001F692E" w:rsidP="001F692E">
      <w:pPr>
        <w:numPr>
          <w:ilvl w:val="0"/>
          <w:numId w:val="4"/>
        </w:numPr>
      </w:pPr>
      <w:r w:rsidRPr="001F692E">
        <w:t xml:space="preserve">Un adhérent appartient à </w:t>
      </w:r>
      <w:r w:rsidRPr="001F692E">
        <w:rPr>
          <w:b/>
          <w:bCs/>
        </w:rPr>
        <w:t>une seule salle</w:t>
      </w:r>
    </w:p>
    <w:p w14:paraId="5A55CBA5" w14:textId="77777777" w:rsidR="001F692E" w:rsidRPr="001F692E" w:rsidRDefault="001F692E" w:rsidP="001F692E">
      <w:pPr>
        <w:numPr>
          <w:ilvl w:val="0"/>
          <w:numId w:val="4"/>
        </w:numPr>
      </w:pPr>
      <w:r w:rsidRPr="001F692E">
        <w:t xml:space="preserve">Un adhérent a </w:t>
      </w:r>
      <w:r w:rsidRPr="001F692E">
        <w:rPr>
          <w:b/>
          <w:bCs/>
        </w:rPr>
        <w:t>un seul abonnement actif à la fois</w:t>
      </w:r>
    </w:p>
    <w:p w14:paraId="2872642A" w14:textId="77777777" w:rsidR="001F692E" w:rsidRPr="001F692E" w:rsidRDefault="001F692E" w:rsidP="001F692E">
      <w:pPr>
        <w:numPr>
          <w:ilvl w:val="0"/>
          <w:numId w:val="4"/>
        </w:numPr>
      </w:pPr>
      <w:r w:rsidRPr="001F692E">
        <w:t xml:space="preserve">Une séance est autorisée uniquement si abonnement </w:t>
      </w:r>
      <w:r w:rsidRPr="001F692E">
        <w:rPr>
          <w:b/>
          <w:bCs/>
        </w:rPr>
        <w:t>valide (date du jour)</w:t>
      </w:r>
    </w:p>
    <w:p w14:paraId="47797653" w14:textId="77777777" w:rsidR="001F692E" w:rsidRPr="001F692E" w:rsidRDefault="001F692E" w:rsidP="001F692E">
      <w:pPr>
        <w:numPr>
          <w:ilvl w:val="0"/>
          <w:numId w:val="4"/>
        </w:numPr>
      </w:pPr>
      <w:r w:rsidRPr="001F692E">
        <w:t>Une séance contient :</w:t>
      </w:r>
    </w:p>
    <w:p w14:paraId="19BD2A8B" w14:textId="77777777" w:rsidR="001F692E" w:rsidRPr="001F692E" w:rsidRDefault="001F692E" w:rsidP="001F692E">
      <w:pPr>
        <w:numPr>
          <w:ilvl w:val="1"/>
          <w:numId w:val="4"/>
        </w:numPr>
      </w:pPr>
      <w:r w:rsidRPr="001F692E">
        <w:t>adhérent</w:t>
      </w:r>
    </w:p>
    <w:p w14:paraId="0915C88D" w14:textId="77777777" w:rsidR="001F692E" w:rsidRPr="001F692E" w:rsidRDefault="001F692E" w:rsidP="001F692E">
      <w:pPr>
        <w:numPr>
          <w:ilvl w:val="1"/>
          <w:numId w:val="4"/>
        </w:numPr>
      </w:pPr>
      <w:r w:rsidRPr="001F692E">
        <w:t>salle</w:t>
      </w:r>
    </w:p>
    <w:p w14:paraId="23BB8997" w14:textId="77777777" w:rsidR="001F692E" w:rsidRPr="001F692E" w:rsidRDefault="001F692E" w:rsidP="001F692E">
      <w:pPr>
        <w:numPr>
          <w:ilvl w:val="1"/>
          <w:numId w:val="4"/>
        </w:numPr>
      </w:pPr>
      <w:r w:rsidRPr="001F692E">
        <w:t>type activité</w:t>
      </w:r>
    </w:p>
    <w:p w14:paraId="6C9A1A74" w14:textId="77777777" w:rsidR="001F692E" w:rsidRPr="001F692E" w:rsidRDefault="001F692E" w:rsidP="001F692E">
      <w:pPr>
        <w:numPr>
          <w:ilvl w:val="1"/>
          <w:numId w:val="4"/>
        </w:numPr>
      </w:pPr>
      <w:r w:rsidRPr="001F692E">
        <w:t>durée</w:t>
      </w:r>
    </w:p>
    <w:p w14:paraId="6EF5C19C" w14:textId="77777777" w:rsidR="001F692E" w:rsidRPr="001F692E" w:rsidRDefault="001F692E" w:rsidP="001F692E">
      <w:pPr>
        <w:numPr>
          <w:ilvl w:val="1"/>
          <w:numId w:val="4"/>
        </w:numPr>
      </w:pPr>
      <w:r w:rsidRPr="001F692E">
        <w:t>équipement (optionnel)</w:t>
      </w:r>
    </w:p>
    <w:p w14:paraId="6511660C" w14:textId="77777777" w:rsidR="001F692E" w:rsidRPr="001F692E" w:rsidRDefault="001F692E" w:rsidP="001F692E">
      <w:pPr>
        <w:numPr>
          <w:ilvl w:val="0"/>
          <w:numId w:val="4"/>
        </w:numPr>
      </w:pPr>
      <w:r w:rsidRPr="001F692E">
        <w:t>Suppression interdite si :</w:t>
      </w:r>
    </w:p>
    <w:p w14:paraId="6784B53F" w14:textId="77777777" w:rsidR="001F692E" w:rsidRPr="001F692E" w:rsidRDefault="001F692E" w:rsidP="001F692E">
      <w:pPr>
        <w:numPr>
          <w:ilvl w:val="1"/>
          <w:numId w:val="4"/>
        </w:numPr>
      </w:pPr>
      <w:r w:rsidRPr="001F692E">
        <w:t>abonnement actif</w:t>
      </w:r>
    </w:p>
    <w:p w14:paraId="692A1863" w14:textId="77777777" w:rsidR="001F692E" w:rsidRPr="001F692E" w:rsidRDefault="001F692E" w:rsidP="001F692E">
      <w:pPr>
        <w:numPr>
          <w:ilvl w:val="1"/>
          <w:numId w:val="4"/>
        </w:numPr>
      </w:pPr>
      <w:r w:rsidRPr="001F692E">
        <w:t>ou séances existantes</w:t>
      </w:r>
    </w:p>
    <w:p w14:paraId="0EF67A64" w14:textId="77777777" w:rsidR="001F692E" w:rsidRPr="001F692E" w:rsidRDefault="001F692E" w:rsidP="001F692E">
      <w:pPr>
        <w:numPr>
          <w:ilvl w:val="0"/>
          <w:numId w:val="4"/>
        </w:numPr>
      </w:pPr>
      <w:r w:rsidRPr="001F692E">
        <w:t>Intégrité référentielle obligatoire (FK, contraintes SQL)</w:t>
      </w:r>
    </w:p>
    <w:p w14:paraId="20C1FB70" w14:textId="77777777" w:rsidR="001F692E" w:rsidRPr="001F692E" w:rsidRDefault="001F692E" w:rsidP="001F692E">
      <w:r w:rsidRPr="001F692E">
        <w:pict w14:anchorId="30C8577F">
          <v:rect id="_x0000_i1083" style="width:0;height:1.5pt" o:hralign="center" o:hrstd="t" o:hr="t" fillcolor="#a0a0a0" stroked="f"/>
        </w:pict>
      </w:r>
    </w:p>
    <w:p w14:paraId="4CD7B880" w14:textId="77777777" w:rsidR="001F692E" w:rsidRPr="001F692E" w:rsidRDefault="001F692E" w:rsidP="001F692E">
      <w:pPr>
        <w:rPr>
          <w:b/>
          <w:bCs/>
        </w:rPr>
      </w:pPr>
      <w:r w:rsidRPr="001F692E">
        <w:rPr>
          <w:rFonts w:ascii="Segoe UI Emoji" w:hAnsi="Segoe UI Emoji" w:cs="Segoe UI Emoji"/>
          <w:b/>
          <w:bCs/>
        </w:rPr>
        <w:t>⚠️</w:t>
      </w:r>
      <w:r w:rsidRPr="001F692E">
        <w:rPr>
          <w:b/>
          <w:bCs/>
        </w:rPr>
        <w:t xml:space="preserve"> Problème actuel</w:t>
      </w:r>
    </w:p>
    <w:p w14:paraId="0ACDE4EA" w14:textId="77777777" w:rsidR="001F692E" w:rsidRPr="001F692E" w:rsidRDefault="001F692E" w:rsidP="001F692E">
      <w:pPr>
        <w:numPr>
          <w:ilvl w:val="0"/>
          <w:numId w:val="5"/>
        </w:numPr>
      </w:pPr>
      <w:r w:rsidRPr="001F692E">
        <w:t>Données dispersées (Excel par salle)</w:t>
      </w:r>
    </w:p>
    <w:p w14:paraId="17D39364" w14:textId="77777777" w:rsidR="001F692E" w:rsidRPr="001F692E" w:rsidRDefault="001F692E" w:rsidP="001F692E">
      <w:pPr>
        <w:numPr>
          <w:ilvl w:val="0"/>
          <w:numId w:val="5"/>
        </w:numPr>
      </w:pPr>
      <w:r w:rsidRPr="001F692E">
        <w:lastRenderedPageBreak/>
        <w:t>Aucune centralisation réseau</w:t>
      </w:r>
    </w:p>
    <w:p w14:paraId="2ACA2784" w14:textId="77777777" w:rsidR="001F692E" w:rsidRPr="001F692E" w:rsidRDefault="001F692E" w:rsidP="001F692E">
      <w:pPr>
        <w:numPr>
          <w:ilvl w:val="0"/>
          <w:numId w:val="5"/>
        </w:numPr>
      </w:pPr>
      <w:r w:rsidRPr="001F692E">
        <w:t>Impossible de faire des statistiques globales</w:t>
      </w:r>
    </w:p>
    <w:p w14:paraId="285AB1AB" w14:textId="77777777" w:rsidR="001F692E" w:rsidRPr="001F692E" w:rsidRDefault="001F692E" w:rsidP="001F692E">
      <w:pPr>
        <w:numPr>
          <w:ilvl w:val="0"/>
          <w:numId w:val="5"/>
        </w:numPr>
      </w:pPr>
      <w:r w:rsidRPr="001F692E">
        <w:t>Risque d’erreurs et doublons</w:t>
      </w:r>
    </w:p>
    <w:p w14:paraId="3A5EC83C" w14:textId="77777777" w:rsidR="001F692E" w:rsidRPr="001F692E" w:rsidRDefault="001F692E" w:rsidP="001F692E">
      <w:pPr>
        <w:numPr>
          <w:ilvl w:val="0"/>
          <w:numId w:val="5"/>
        </w:numPr>
      </w:pPr>
      <w:r w:rsidRPr="001F692E">
        <w:t>Pas de validation automatique des règles métier</w:t>
      </w:r>
    </w:p>
    <w:p w14:paraId="61347AD7" w14:textId="77777777" w:rsidR="001F692E" w:rsidRPr="001F692E" w:rsidRDefault="001F692E" w:rsidP="001F692E">
      <w:r w:rsidRPr="001F692E">
        <w:pict w14:anchorId="10D17C88">
          <v:rect id="_x0000_i1084" style="width:0;height:1.5pt" o:hralign="center" o:hrstd="t" o:hr="t" fillcolor="#a0a0a0" stroked="f"/>
        </w:pict>
      </w:r>
    </w:p>
    <w:p w14:paraId="35596A2A" w14:textId="77777777" w:rsidR="001F692E" w:rsidRPr="001F692E" w:rsidRDefault="001F692E" w:rsidP="001F692E">
      <w:pPr>
        <w:rPr>
          <w:b/>
          <w:bCs/>
        </w:rPr>
      </w:pPr>
      <w:r w:rsidRPr="001F692E">
        <w:rPr>
          <w:rFonts w:ascii="Segoe UI Emoji" w:hAnsi="Segoe UI Emoji" w:cs="Segoe UI Emoji"/>
          <w:b/>
          <w:bCs/>
        </w:rPr>
        <w:t>🧩</w:t>
      </w:r>
      <w:r w:rsidRPr="001F692E">
        <w:rPr>
          <w:b/>
          <w:bCs/>
        </w:rPr>
        <w:t xml:space="preserve"> 2. User Stories</w:t>
      </w:r>
    </w:p>
    <w:p w14:paraId="1079ACBB" w14:textId="0F17C0D2" w:rsidR="001F692E" w:rsidRPr="001F692E" w:rsidRDefault="001F692E" w:rsidP="001F692E"/>
    <w:p w14:paraId="660C2C74" w14:textId="77777777" w:rsidR="00C64100" w:rsidRPr="00C64100" w:rsidRDefault="00C64100" w:rsidP="00C64100">
      <w:pPr>
        <w:numPr>
          <w:ilvl w:val="0"/>
          <w:numId w:val="6"/>
        </w:numPr>
      </w:pPr>
      <w:r w:rsidRPr="00C64100">
        <w:t>US1 : En tant que développeur, je dois analyser la demande de Karim afin d’identifier les acteurs, les entités et les règles de gestion du réseau FitConnect.</w:t>
      </w:r>
    </w:p>
    <w:p w14:paraId="7C12568C" w14:textId="77777777" w:rsidR="00C64100" w:rsidRPr="00C64100" w:rsidRDefault="00C64100" w:rsidP="00C64100">
      <w:pPr>
        <w:numPr>
          <w:ilvl w:val="0"/>
          <w:numId w:val="6"/>
        </w:numPr>
      </w:pPr>
      <w:r w:rsidRPr="00C64100">
        <w:t>US2 : En tant que développeur, je dois rédiger les User Stories et construire le backlog afin de planifier le projet dans Jira avec des sprints et des tâches organisées.</w:t>
      </w:r>
    </w:p>
    <w:p w14:paraId="668F3517" w14:textId="77777777" w:rsidR="00C64100" w:rsidRPr="00C64100" w:rsidRDefault="00C64100" w:rsidP="00C64100">
      <w:pPr>
        <w:numPr>
          <w:ilvl w:val="0"/>
          <w:numId w:val="6"/>
        </w:numPr>
      </w:pPr>
      <w:r w:rsidRPr="00C64100">
        <w:t>US3 : En tant que développeur, je dois concevoir le MCD avec Merise Looping afin de modéliser les adhérents, abonnements et séances indépendamment de toute implémentation technique.</w:t>
      </w:r>
    </w:p>
    <w:p w14:paraId="1EF4937E" w14:textId="77777777" w:rsidR="00C64100" w:rsidRPr="00C64100" w:rsidRDefault="00C64100" w:rsidP="00C64100">
      <w:pPr>
        <w:numPr>
          <w:ilvl w:val="0"/>
          <w:numId w:val="6"/>
        </w:numPr>
      </w:pPr>
      <w:r w:rsidRPr="00C64100">
        <w:t>US4 : En tant que développeur, je dois dériver le MLD à partir du MCD validé afin de définir les tables, clés primaires, clés étrangères et cardinalités avant l’implémentation PHP.</w:t>
      </w:r>
    </w:p>
    <w:p w14:paraId="27CAFDF9" w14:textId="77777777" w:rsidR="00C64100" w:rsidRPr="00C64100" w:rsidRDefault="00C64100" w:rsidP="00C64100">
      <w:pPr>
        <w:numPr>
          <w:ilvl w:val="0"/>
          <w:numId w:val="6"/>
        </w:numPr>
      </w:pPr>
      <w:r w:rsidRPr="00C64100">
        <w:t>US5 : En tant que développeur, je dois implémenter la base de données MySQL FitConnect à partir du MLD afin de disposer d’une base relationnelle normalisée comme livrable indépendant.</w:t>
      </w:r>
    </w:p>
    <w:p w14:paraId="317E11F3" w14:textId="77777777" w:rsidR="00C64100" w:rsidRPr="00C64100" w:rsidRDefault="00C64100" w:rsidP="00C64100">
      <w:pPr>
        <w:numPr>
          <w:ilvl w:val="0"/>
          <w:numId w:val="6"/>
        </w:numPr>
      </w:pPr>
      <w:r w:rsidRPr="00C64100">
        <w:t>US6 : En tant que développeur, je dois définir dans app/Entities/ les classes Adherent, Abonnement et Seance afin d’encapsuler leurs attributs et comportements métier.</w:t>
      </w:r>
    </w:p>
    <w:p w14:paraId="4C835E9C" w14:textId="77777777" w:rsidR="00C64100" w:rsidRPr="00C64100" w:rsidRDefault="00C64100" w:rsidP="00C64100">
      <w:pPr>
        <w:numPr>
          <w:ilvl w:val="0"/>
          <w:numId w:val="6"/>
        </w:numPr>
      </w:pPr>
      <w:r w:rsidRPr="00C64100">
        <w:t>US7 : En tant que développeur, je dois mettre en place config/Database.php afin de connecter l’application à la base MySQL via une connexion PDO centralisée et sécurisée.</w:t>
      </w:r>
    </w:p>
    <w:p w14:paraId="66D15D83" w14:textId="77777777" w:rsidR="00C64100" w:rsidRPr="00C64100" w:rsidRDefault="00C64100" w:rsidP="00C64100">
      <w:pPr>
        <w:numPr>
          <w:ilvl w:val="0"/>
          <w:numId w:val="6"/>
        </w:numPr>
      </w:pPr>
      <w:r w:rsidRPr="00C64100">
        <w:t>US8 : En tant que développeur, je dois développer dans app/Repositories/ les classes AdherentRepository, AbonnementRepository et SeanceRepository afin de gérer l’accès aux données avec des requêtes paramétrées.</w:t>
      </w:r>
    </w:p>
    <w:p w14:paraId="08FD5870" w14:textId="77777777" w:rsidR="00C64100" w:rsidRPr="00C64100" w:rsidRDefault="00C64100" w:rsidP="00C64100">
      <w:pPr>
        <w:numPr>
          <w:ilvl w:val="0"/>
          <w:numId w:val="6"/>
        </w:numPr>
      </w:pPr>
      <w:r w:rsidRPr="00C64100">
        <w:t>US9 : En tant que développeur, je dois développer dans app/Services/ les classes AdherentService, AbonnementService et SeanceService afin d’appliquer les règles de gestion indépendamment de la couche de persistance.</w:t>
      </w:r>
    </w:p>
    <w:p w14:paraId="7A367F19" w14:textId="77777777" w:rsidR="00C64100" w:rsidRPr="00C64100" w:rsidRDefault="00C64100" w:rsidP="00C64100">
      <w:pPr>
        <w:numPr>
          <w:ilvl w:val="0"/>
          <w:numId w:val="6"/>
        </w:numPr>
      </w:pPr>
      <w:r w:rsidRPr="00C64100">
        <w:t>US10 : En tant que développeur, je dois développer dans app/Controllers/ les classes AdherentController, AbonnementController et SeanceController afin d’orchestrer les services et repositories pour chaque fonctionnalité.</w:t>
      </w:r>
    </w:p>
    <w:p w14:paraId="17B6EE0D" w14:textId="77777777" w:rsidR="00C64100" w:rsidRPr="00C64100" w:rsidRDefault="00C64100" w:rsidP="00C64100">
      <w:pPr>
        <w:numPr>
          <w:ilvl w:val="0"/>
          <w:numId w:val="6"/>
        </w:numPr>
      </w:pPr>
      <w:r w:rsidRPr="00C64100">
        <w:lastRenderedPageBreak/>
        <w:t>US11 : En tant que développeur, je dois créer les vues HTML/PHP (adherents/index.php, create.php, abonnements/index.php, create.php, dashboard/index.php) afin de permettre l’affichage et la saisie des données via public/index.php.</w:t>
      </w:r>
    </w:p>
    <w:p w14:paraId="5FD727E3" w14:textId="77777777" w:rsidR="00C64100" w:rsidRPr="00C64100" w:rsidRDefault="00C64100" w:rsidP="00C64100">
      <w:pPr>
        <w:numPr>
          <w:ilvl w:val="0"/>
          <w:numId w:val="6"/>
        </w:numPr>
      </w:pPr>
      <w:r w:rsidRPr="00C64100">
        <w:t>US12 : En tant que développeur, je dois écrire public/test.php afin de tester rapidement chaque couche (entités, repositories, services) indépendamment de l’interface utilisateur.</w:t>
      </w:r>
    </w:p>
    <w:p w14:paraId="78D6F8E5" w14:textId="77777777" w:rsidR="00A66B18" w:rsidRDefault="00A66B18"/>
    <w:sectPr w:rsidR="00A66B18" w:rsidSect="00592E5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B2707" w14:textId="77777777" w:rsidR="00EC368E" w:rsidRDefault="00EC368E" w:rsidP="00A66B18">
      <w:pPr>
        <w:spacing w:before="0" w:after="0"/>
      </w:pPr>
      <w:r>
        <w:separator/>
      </w:r>
    </w:p>
  </w:endnote>
  <w:endnote w:type="continuationSeparator" w:id="0">
    <w:p w14:paraId="1F7749B1" w14:textId="77777777" w:rsidR="00EC368E" w:rsidRDefault="00EC368E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04F4C" w14:textId="77777777" w:rsidR="00EC368E" w:rsidRDefault="00EC368E" w:rsidP="00A66B18">
      <w:pPr>
        <w:spacing w:before="0" w:after="0"/>
      </w:pPr>
      <w:r>
        <w:separator/>
      </w:r>
    </w:p>
  </w:footnote>
  <w:footnote w:type="continuationSeparator" w:id="0">
    <w:p w14:paraId="09B6511C" w14:textId="77777777" w:rsidR="00EC368E" w:rsidRDefault="00EC368E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6C7"/>
    <w:multiLevelType w:val="multilevel"/>
    <w:tmpl w:val="0454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D5267"/>
    <w:multiLevelType w:val="multilevel"/>
    <w:tmpl w:val="06E626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D3C7324"/>
    <w:multiLevelType w:val="multilevel"/>
    <w:tmpl w:val="17F4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30D90"/>
    <w:multiLevelType w:val="multilevel"/>
    <w:tmpl w:val="011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90387"/>
    <w:multiLevelType w:val="multilevel"/>
    <w:tmpl w:val="EE28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4531B"/>
    <w:multiLevelType w:val="multilevel"/>
    <w:tmpl w:val="DDAA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892914">
    <w:abstractNumId w:val="5"/>
  </w:num>
  <w:num w:numId="2" w16cid:durableId="2011103647">
    <w:abstractNumId w:val="2"/>
  </w:num>
  <w:num w:numId="3" w16cid:durableId="1708797232">
    <w:abstractNumId w:val="4"/>
  </w:num>
  <w:num w:numId="4" w16cid:durableId="1547596367">
    <w:abstractNumId w:val="3"/>
  </w:num>
  <w:num w:numId="5" w16cid:durableId="420875730">
    <w:abstractNumId w:val="0"/>
  </w:num>
  <w:num w:numId="6" w16cid:durableId="800464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2E"/>
    <w:rsid w:val="00083BAA"/>
    <w:rsid w:val="000C565D"/>
    <w:rsid w:val="0010680C"/>
    <w:rsid w:val="001766D6"/>
    <w:rsid w:val="001E2320"/>
    <w:rsid w:val="001F692E"/>
    <w:rsid w:val="00214E28"/>
    <w:rsid w:val="00247249"/>
    <w:rsid w:val="00352B81"/>
    <w:rsid w:val="003A0150"/>
    <w:rsid w:val="003B3D6D"/>
    <w:rsid w:val="003E24DF"/>
    <w:rsid w:val="0041428F"/>
    <w:rsid w:val="004A2B0D"/>
    <w:rsid w:val="00592E53"/>
    <w:rsid w:val="005C2210"/>
    <w:rsid w:val="005D7940"/>
    <w:rsid w:val="00615018"/>
    <w:rsid w:val="0062123A"/>
    <w:rsid w:val="00646E75"/>
    <w:rsid w:val="006F6F10"/>
    <w:rsid w:val="00783E79"/>
    <w:rsid w:val="007B5AE8"/>
    <w:rsid w:val="007E7F36"/>
    <w:rsid w:val="007F5192"/>
    <w:rsid w:val="00910D6C"/>
    <w:rsid w:val="009D6E13"/>
    <w:rsid w:val="00A66B18"/>
    <w:rsid w:val="00A6783B"/>
    <w:rsid w:val="00A96CF8"/>
    <w:rsid w:val="00AE1388"/>
    <w:rsid w:val="00AF3982"/>
    <w:rsid w:val="00B36BFA"/>
    <w:rsid w:val="00B46697"/>
    <w:rsid w:val="00B50294"/>
    <w:rsid w:val="00B57D6E"/>
    <w:rsid w:val="00C64100"/>
    <w:rsid w:val="00C701F7"/>
    <w:rsid w:val="00C70786"/>
    <w:rsid w:val="00C971E3"/>
    <w:rsid w:val="00D41084"/>
    <w:rsid w:val="00D66593"/>
    <w:rsid w:val="00DE6DA2"/>
    <w:rsid w:val="00DF2D30"/>
    <w:rsid w:val="00E21240"/>
    <w:rsid w:val="00E55D74"/>
    <w:rsid w:val="00E6540C"/>
    <w:rsid w:val="00E81E2A"/>
    <w:rsid w:val="00EC368E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1C852E"/>
  <w14:defaultImageDpi w14:val="32767"/>
  <w15:chartTrackingRefBased/>
  <w15:docId w15:val="{A5541C60-E37A-4D12-B908-5C629E62C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E21240"/>
    <w:pPr>
      <w:spacing w:before="40" w:after="360"/>
      <w:ind w:left="720" w:right="720"/>
    </w:pPr>
    <w:rPr>
      <w:rFonts w:eastAsiaTheme="minorHAnsi"/>
      <w:kern w:val="20"/>
      <w:szCs w:val="20"/>
    </w:rPr>
  </w:style>
  <w:style w:type="paragraph" w:styleId="Titre1">
    <w:name w:val="heading 1"/>
    <w:basedOn w:val="Destinataire"/>
    <w:next w:val="Normal"/>
    <w:link w:val="Titre1Car"/>
    <w:uiPriority w:val="8"/>
    <w:qFormat/>
    <w:rsid w:val="007E7F36"/>
    <w:pPr>
      <w:outlineLvl w:val="0"/>
    </w:pPr>
    <w:rPr>
      <w:rFonts w:asciiTheme="majorHAnsi" w:hAnsiTheme="majorHAnsi"/>
      <w:color w:val="17406D" w:themeColor="text2"/>
      <w:sz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E21240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8"/>
    <w:rsid w:val="007E7F36"/>
    <w:rPr>
      <w:rFonts w:asciiTheme="majorHAnsi" w:eastAsiaTheme="minorHAnsi" w:hAnsiTheme="majorHAnsi"/>
      <w:b/>
      <w:bCs/>
      <w:color w:val="17406D" w:themeColor="text2"/>
      <w:kern w:val="20"/>
      <w:sz w:val="32"/>
      <w:szCs w:val="20"/>
    </w:rPr>
  </w:style>
  <w:style w:type="paragraph" w:customStyle="1" w:styleId="Destinataire">
    <w:name w:val="Destinataire"/>
    <w:basedOn w:val="Normal"/>
    <w:uiPriority w:val="3"/>
    <w:semiHidden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s">
    <w:name w:val="Salutation"/>
    <w:basedOn w:val="Normal"/>
    <w:link w:val="SalutationsCar"/>
    <w:uiPriority w:val="4"/>
    <w:semiHidden/>
    <w:qFormat/>
    <w:rsid w:val="00A66B18"/>
    <w:pPr>
      <w:spacing w:before="720"/>
    </w:pPr>
  </w:style>
  <w:style w:type="character" w:customStyle="1" w:styleId="SalutationsCar">
    <w:name w:val="Salutations Car"/>
    <w:basedOn w:val="Policepardfaut"/>
    <w:link w:val="Salutations"/>
    <w:uiPriority w:val="4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Formuledepolitesse">
    <w:name w:val="Closing"/>
    <w:basedOn w:val="Normal"/>
    <w:next w:val="Signature"/>
    <w:link w:val="FormuledepolitesseCar"/>
    <w:uiPriority w:val="6"/>
    <w:semiHidden/>
    <w:qFormat/>
    <w:rsid w:val="00A6783B"/>
    <w:pPr>
      <w:spacing w:before="480" w:after="960"/>
    </w:pPr>
  </w:style>
  <w:style w:type="character" w:customStyle="1" w:styleId="FormuledepolitesseCar">
    <w:name w:val="Formule de politesse Car"/>
    <w:basedOn w:val="Policepardfaut"/>
    <w:link w:val="Formuledepolitesse"/>
    <w:uiPriority w:val="6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ar"/>
    <w:uiPriority w:val="7"/>
    <w:semiHidden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SignatureCar">
    <w:name w:val="Signature Car"/>
    <w:basedOn w:val="Policepardfaut"/>
    <w:link w:val="Signature"/>
    <w:uiPriority w:val="7"/>
    <w:semiHidden/>
    <w:rsid w:val="007E7F36"/>
    <w:rPr>
      <w:rFonts w:eastAsiaTheme="minorHAnsi"/>
      <w:b/>
      <w:bCs/>
      <w:color w:val="17406D" w:themeColor="accent1"/>
      <w:kern w:val="20"/>
      <w:szCs w:val="20"/>
    </w:rPr>
  </w:style>
  <w:style w:type="paragraph" w:styleId="En-tte">
    <w:name w:val="header"/>
    <w:basedOn w:val="Normal"/>
    <w:link w:val="En-tteCar"/>
    <w:uiPriority w:val="99"/>
    <w:semiHidden/>
    <w:rsid w:val="003E24DF"/>
    <w:pPr>
      <w:spacing w:after="0"/>
      <w:jc w:val="right"/>
    </w:pPr>
  </w:style>
  <w:style w:type="character" w:customStyle="1" w:styleId="En-tteCar">
    <w:name w:val="En-tête Car"/>
    <w:basedOn w:val="Policepardfaut"/>
    <w:link w:val="En-tte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character" w:styleId="lev">
    <w:name w:val="Strong"/>
    <w:basedOn w:val="Policepardfaut"/>
    <w:uiPriority w:val="1"/>
    <w:semiHidden/>
    <w:rsid w:val="003E24DF"/>
    <w:rPr>
      <w:b/>
      <w:bCs/>
    </w:rPr>
  </w:style>
  <w:style w:type="paragraph" w:customStyle="1" w:styleId="Coordonnes">
    <w:name w:val="Coordonnées"/>
    <w:basedOn w:val="Normal"/>
    <w:uiPriority w:val="1"/>
    <w:qFormat/>
    <w:rsid w:val="007E7F36"/>
    <w:pPr>
      <w:spacing w:before="0" w:after="0"/>
      <w:ind w:left="0" w:right="0"/>
    </w:pPr>
    <w:rPr>
      <w:color w:val="FFFFFF" w:themeColor="background1"/>
    </w:rPr>
  </w:style>
  <w:style w:type="character" w:customStyle="1" w:styleId="Titre2Car">
    <w:name w:val="Titre 2 Car"/>
    <w:basedOn w:val="Policepardfaut"/>
    <w:link w:val="Titre2"/>
    <w:uiPriority w:val="9"/>
    <w:rsid w:val="00E21240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szCs w:val="24"/>
    </w:rPr>
  </w:style>
  <w:style w:type="character" w:styleId="Textedelespacerserv">
    <w:name w:val="Placeholder Text"/>
    <w:basedOn w:val="Policepardfaut"/>
    <w:uiPriority w:val="99"/>
    <w:semiHidden/>
    <w:rsid w:val="001766D6"/>
    <w:rPr>
      <w:color w:val="808080"/>
    </w:rPr>
  </w:style>
  <w:style w:type="paragraph" w:styleId="Pieddepage">
    <w:name w:val="footer"/>
    <w:basedOn w:val="Normal"/>
    <w:link w:val="PieddepageCar"/>
    <w:uiPriority w:val="99"/>
    <w:semiHidden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7E7F36"/>
    <w:pPr>
      <w:spacing w:before="0" w:after="0"/>
      <w:contextualSpacing/>
    </w:pPr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5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7F36"/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52"/>
      <w:szCs w:val="56"/>
    </w:rPr>
  </w:style>
  <w:style w:type="paragraph" w:customStyle="1" w:styleId="Informationssurlarunion">
    <w:name w:val="Informations sur la réunion"/>
    <w:basedOn w:val="Normal"/>
    <w:qFormat/>
    <w:rsid w:val="007E7F36"/>
    <w:pPr>
      <w:spacing w:after="0"/>
      <w:ind w:right="0"/>
    </w:pPr>
    <w:rPr>
      <w:color w:val="FFFFFF" w:themeColor="background1"/>
    </w:rPr>
  </w:style>
  <w:style w:type="table" w:styleId="Grilledutableau">
    <w:name w:val="Table Grid"/>
    <w:basedOn w:val="TableauNormal"/>
    <w:uiPriority w:val="39"/>
    <w:rsid w:val="007E7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uredelarunion">
    <w:name w:val="Heure de la réunion"/>
    <w:basedOn w:val="Normal"/>
    <w:qFormat/>
    <w:rsid w:val="007E7F36"/>
    <w:pPr>
      <w:spacing w:before="120" w:after="0"/>
      <w:ind w:left="0" w:right="0"/>
    </w:pPr>
    <w:rPr>
      <w:b/>
    </w:rPr>
  </w:style>
  <w:style w:type="paragraph" w:customStyle="1" w:styleId="Descriptiondellment">
    <w:name w:val="Description de l’élément"/>
    <w:basedOn w:val="Normal"/>
    <w:qFormat/>
    <w:rsid w:val="00E21240"/>
    <w:pPr>
      <w:spacing w:after="120"/>
      <w:ind w:left="0" w:right="360"/>
    </w:pPr>
  </w:style>
  <w:style w:type="paragraph" w:customStyle="1" w:styleId="Emplacement">
    <w:name w:val="Emplacement"/>
    <w:basedOn w:val="Normal"/>
    <w:qFormat/>
    <w:rsid w:val="00E21240"/>
    <w:pPr>
      <w:spacing w:after="120"/>
      <w:ind w:left="0"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fr-FR%7bEEEBD249-814D-4397-969F-AAD952153F23%7d\%7bDB5ABDA6-596B-4325-BBFA-350ACDB9F3DE%7dTFff4d1e90-0d63-47f2-80ee-cf5551472de2a6a075c5_win32-2c49a1f0ed9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41228B64544E178219E9D337B3AF0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A73A92A-392F-4BBB-88DE-39235C9C004D}"/>
      </w:docPartPr>
      <w:docPartBody>
        <w:p w:rsidR="00000000" w:rsidRDefault="00000000">
          <w:pPr>
            <w:pStyle w:val="7741228B64544E178219E9D337B3AF00"/>
          </w:pPr>
          <w:r>
            <w:rPr>
              <w:rStyle w:val="Textedelespacerserv"/>
              <w:lang w:bidi="fr-FR"/>
            </w:rPr>
            <w:t>Adresse ou numéro de la salle</w:t>
          </w:r>
        </w:p>
      </w:docPartBody>
    </w:docPart>
    <w:docPart>
      <w:docPartPr>
        <w:name w:val="8C0472ACB65F435CA334C5CD187276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7F0028B-1739-4873-86BA-1E9943C4A603}"/>
      </w:docPartPr>
      <w:docPartBody>
        <w:p w:rsidR="00000000" w:rsidRDefault="00000000">
          <w:pPr>
            <w:pStyle w:val="8C0472ACB65F435CA334C5CD18727659"/>
          </w:pPr>
          <w:r>
            <w:rPr>
              <w:lang w:bidi="fr-FR"/>
            </w:rPr>
            <w:t>Date</w:t>
          </w:r>
        </w:p>
      </w:docPartBody>
    </w:docPart>
    <w:docPart>
      <w:docPartPr>
        <w:name w:val="F61029A429954937BC3E73CB1BDC01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50DA38C-93D6-4C26-9F78-2E9D2CC76D8D}"/>
      </w:docPartPr>
      <w:docPartBody>
        <w:p w:rsidR="00000000" w:rsidRDefault="00000000">
          <w:pPr>
            <w:pStyle w:val="F61029A429954937BC3E73CB1BDC0131"/>
          </w:pPr>
          <w:r>
            <w:rPr>
              <w:rStyle w:val="Textedelespacerserv"/>
              <w:lang w:bidi="fr-FR"/>
            </w:rPr>
            <w:t>Heure</w:t>
          </w:r>
        </w:p>
      </w:docPartBody>
    </w:docPart>
    <w:docPart>
      <w:docPartPr>
        <w:name w:val="D429AB863275405B82AEFD057C69707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AE1063-249C-497D-8D8C-95AD2F0CED31}"/>
      </w:docPartPr>
      <w:docPartBody>
        <w:p w:rsidR="00000000" w:rsidRDefault="00000000">
          <w:pPr>
            <w:pStyle w:val="D429AB863275405B82AEFD057C697078"/>
          </w:pPr>
          <w:r>
            <w:rPr>
              <w:lang w:bidi="fr-FR"/>
            </w:rPr>
            <w:t>Nom(s)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E8"/>
    <w:rsid w:val="001C2FE8"/>
    <w:rsid w:val="003B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A9491028C23448692CC9E5A4D1E352C">
    <w:name w:val="2A9491028C23448692CC9E5A4D1E352C"/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7741228B64544E178219E9D337B3AF00">
    <w:name w:val="7741228B64544E178219E9D337B3AF00"/>
  </w:style>
  <w:style w:type="paragraph" w:customStyle="1" w:styleId="8C0472ACB65F435CA334C5CD18727659">
    <w:name w:val="8C0472ACB65F435CA334C5CD18727659"/>
  </w:style>
  <w:style w:type="paragraph" w:customStyle="1" w:styleId="F61029A429954937BC3E73CB1BDC0131">
    <w:name w:val="F61029A429954937BC3E73CB1BDC0131"/>
  </w:style>
  <w:style w:type="paragraph" w:customStyle="1" w:styleId="D429AB863275405B82AEFD057C697078">
    <w:name w:val="D429AB863275405B82AEFD057C697078"/>
  </w:style>
  <w:style w:type="paragraph" w:customStyle="1" w:styleId="BD068236DF0F41C0AC943B6F9AD4B66E">
    <w:name w:val="BD068236DF0F41C0AC943B6F9AD4B66E"/>
  </w:style>
  <w:style w:type="paragraph" w:customStyle="1" w:styleId="53AC27B90C994F1D9689E27F263FA839">
    <w:name w:val="53AC27B90C994F1D9689E27F263FA839"/>
  </w:style>
  <w:style w:type="paragraph" w:customStyle="1" w:styleId="3C84A515AC7846E8AF72A11BB6C1FEBC">
    <w:name w:val="3C84A515AC7846E8AF72A11BB6C1FEBC"/>
  </w:style>
  <w:style w:type="paragraph" w:customStyle="1" w:styleId="3A912E3A7CA14F228DD81E8FA8129CAA">
    <w:name w:val="3A912E3A7CA14F228DD81E8FA8129CAA"/>
  </w:style>
  <w:style w:type="paragraph" w:customStyle="1" w:styleId="EE3CD2748C1949F781D9617222C71797">
    <w:name w:val="EE3CD2748C1949F781D9617222C71797"/>
  </w:style>
  <w:style w:type="paragraph" w:customStyle="1" w:styleId="86F55C0FD48448C1B04267795B37051C">
    <w:name w:val="86F55C0FD48448C1B04267795B37051C"/>
  </w:style>
  <w:style w:type="paragraph" w:customStyle="1" w:styleId="89770858D18044D887FBE8713EC1BFA6">
    <w:name w:val="89770858D18044D887FBE8713EC1BFA6"/>
  </w:style>
  <w:style w:type="paragraph" w:customStyle="1" w:styleId="DDD6AC230080425E90863B52A18CF64F">
    <w:name w:val="DDD6AC230080425E90863B52A18CF64F"/>
  </w:style>
  <w:style w:type="paragraph" w:customStyle="1" w:styleId="955528A326F1405E8DCB5145F7B217EE">
    <w:name w:val="955528A326F1405E8DCB5145F7B217EE"/>
  </w:style>
  <w:style w:type="paragraph" w:customStyle="1" w:styleId="363643FE3FBF4620B9C45358F19E4B9A">
    <w:name w:val="363643FE3FBF4620B9C45358F19E4B9A"/>
  </w:style>
  <w:style w:type="paragraph" w:customStyle="1" w:styleId="57ED1AAC85ED40039BCA62B0A4F2B054">
    <w:name w:val="57ED1AAC85ED40039BCA62B0A4F2B054"/>
  </w:style>
  <w:style w:type="paragraph" w:customStyle="1" w:styleId="B06709942FB64571AF7F38CFE451C2E5">
    <w:name w:val="B06709942FB64571AF7F38CFE451C2E5"/>
  </w:style>
  <w:style w:type="paragraph" w:customStyle="1" w:styleId="6870632670614686B1E9FED32EB23684">
    <w:name w:val="6870632670614686B1E9FED32EB23684"/>
  </w:style>
  <w:style w:type="paragraph" w:customStyle="1" w:styleId="E255A2B1362B47209F46CE327414D684">
    <w:name w:val="E255A2B1362B47209F46CE327414D684"/>
  </w:style>
  <w:style w:type="paragraph" w:customStyle="1" w:styleId="5861115B003E44F4ABD85366C8167E42">
    <w:name w:val="5861115B003E44F4ABD85366C8167E42"/>
  </w:style>
  <w:style w:type="paragraph" w:customStyle="1" w:styleId="B64E73398E1843A7A8AA7D5AA6EFB25B">
    <w:name w:val="B64E73398E1843A7A8AA7D5AA6EFB25B"/>
  </w:style>
  <w:style w:type="paragraph" w:customStyle="1" w:styleId="6530F7A8F2194CB2A747391A67B516BD">
    <w:name w:val="6530F7A8F2194CB2A747391A67B516BD"/>
  </w:style>
  <w:style w:type="paragraph" w:customStyle="1" w:styleId="C82A074783E345539B0EDF7730B4A600">
    <w:name w:val="C82A074783E345539B0EDF7730B4A600"/>
  </w:style>
  <w:style w:type="paragraph" w:customStyle="1" w:styleId="2BFACED7756C4D709F283F88E57E3E23">
    <w:name w:val="2BFACED7756C4D709F283F88E57E3E23"/>
  </w:style>
  <w:style w:type="paragraph" w:customStyle="1" w:styleId="61A2CC69900D474EAEF09A0EB90D2803">
    <w:name w:val="61A2CC69900D474EAEF09A0EB90D2803"/>
  </w:style>
  <w:style w:type="paragraph" w:customStyle="1" w:styleId="7CD852EF602E4004B8A50B9235C6EBBE">
    <w:name w:val="7CD852EF602E4004B8A50B9235C6EBBE"/>
  </w:style>
  <w:style w:type="paragraph" w:customStyle="1" w:styleId="77CE763427104806B68AEF902F205310">
    <w:name w:val="77CE763427104806B68AEF902F2053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616221F-4E30-43DF-A3F1-757BC7DC27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93D2EA-46D7-41FA-B589-986E1F86EC7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8A423AF-50F4-4F0F-8C0A-54276ACA9E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{DB5ABDA6-596B-4325-BBFA-350ACDB9F3DE}TFff4d1e90-0d63-47f2-80ee-cf5551472de2a6a075c5_win32-2c49a1f0ed9c</Template>
  <TotalTime>0</TotalTime>
  <Pages>4</Pages>
  <Words>574</Words>
  <Characters>3158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2026-06-22T10:32:00Z</dcterms:created>
  <dcterms:modified xsi:type="dcterms:W3CDTF">2026-06-22T10:51:00Z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